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-1303020</wp:posOffset>
            </wp:positionH>
            <wp:positionV relativeFrom="paragraph">
              <wp:posOffset>-1028700</wp:posOffset>
            </wp:positionV>
            <wp:extent cx="7840980" cy="10687050"/>
            <wp:effectExtent l="0" t="0" r="0" b="0"/>
            <wp:wrapNone/>
            <wp:docPr id="2" name="图片 8" descr="C:\Users\Judy\Desktop\1ca747056f3e5d14f31d2c18142207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C:\Users\Judy\Desktop\1ca747056f3e5d14f31d2c18142207f7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4098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-525780</wp:posOffset>
                </wp:positionH>
                <wp:positionV relativeFrom="paragraph">
                  <wp:posOffset>2156460</wp:posOffset>
                </wp:positionV>
                <wp:extent cx="6270625" cy="1847850"/>
                <wp:effectExtent l="22225" t="3175" r="31750" b="3492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0625" cy="1847850"/>
                          <a:chOff x="0" y="0"/>
                          <a:chExt cx="6048375" cy="1847850"/>
                        </a:xfrm>
                        <a:effectLst/>
                      </wpg:grpSpPr>
                      <wpg:grpSp>
                        <wpg:cNvPr id="10" name="组合 10"/>
                        <wpg:cNvGrpSpPr/>
                        <wpg:grpSpPr>
                          <a:xfrm>
                            <a:off x="0" y="0"/>
                            <a:ext cx="6048375" cy="1847850"/>
                            <a:chOff x="0" y="0"/>
                            <a:chExt cx="6048375" cy="1847850"/>
                          </a:xfrm>
                          <a:effectLst/>
                        </wpg:grpSpPr>
                        <wps:wsp>
                          <wps:cNvPr id="11" name="矩形 11"/>
                          <wps:cNvSpPr/>
                          <wps:spPr>
                            <a:xfrm>
                              <a:off x="0" y="0"/>
                              <a:ext cx="6048375" cy="18478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444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2" name="矩形 12"/>
                          <wps:cNvSpPr/>
                          <wps:spPr>
                            <a:xfrm>
                              <a:off x="127352" y="171450"/>
                              <a:ext cx="5743575" cy="1524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58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81025" y="247650"/>
                            <a:ext cx="4953000" cy="1314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ind w:firstLine="480" w:firstLineChars="50"/>
                                <w:rPr>
                                  <w:rFonts w:ascii="幼圆" w:eastAsia="幼圆"/>
                                  <w:sz w:val="96"/>
                                </w:rPr>
                              </w:pPr>
                              <w:r>
                                <w:rPr>
                                  <w:rFonts w:hint="eastAsia" w:ascii="幼圆" w:eastAsia="幼圆"/>
                                  <w:sz w:val="96"/>
                                </w:rPr>
                                <w:t>职业生涯规划书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/>
                                <w:jc w:val="distribute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微软雅黑 Light" w:hAnsi="微软雅黑 Light" w:eastAsia="微软雅黑 Light" w:cs="Times New Roman"/>
                                  <w:color w:val="191919"/>
                                  <w:kern w:val="24"/>
                                  <w:position w:val="1"/>
                                  <w:sz w:val="36"/>
                                  <w:szCs w:val="56"/>
                                </w:rPr>
                                <w:t>CAREER PLANNING BOOK</w:t>
                              </w:r>
                            </w:p>
                            <w:p>
                              <w:pPr>
                                <w:rPr>
                                  <w:rFonts w:ascii="幼圆" w:eastAsia="幼圆"/>
                                  <w:sz w:val="9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1.4pt;margin-top:169.8pt;height:145.5pt;width:493.75pt;z-index:251665408;mso-width-relative:page;mso-height-relative:page;" coordsize="6048375,1847850" o:gfxdata="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">
                <o:lock v:ext="edit" aspectratio="f"/>
                <v:group id="_x0000_s1026" o:spid="_x0000_s1026" o:spt="203" style="position:absolute;left:0;top:0;height:1847850;width:6048375;" coordsize="6048375,1847850" o:gfxdata="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DyDpEVvgAAANsAAAAPAAAAAAAAAAEA&#10;IAAAADgAAABkcnMvZG93bnJldi54bWxQSwECFAAUAAAACACHTuJAMy8FnjsAAAA5AAAAFQAAAAAA&#10;AAABACAAAAAjAQAAZHJzL2dyb3Vwc2hhcGV4bWwueG1sUEsFBgAAAAAGAAYAYAEAAOADAAAAAA==&#10;">
                  <o:lock v:ext="edit" aspectratio="f"/>
                  <v:rect id="_x0000_s1026" o:spid="_x0000_s1026" o:spt="1" style="position:absolute;left:0;top:0;height:1847850;width:6048375;v-text-anchor:middle;" fillcolor="#FFFFFF" filled="t" stroked="t" coordsize="21600,21600" o:gfxdata="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D3sj17oAAADbAAAADwAAAAAAAAABACAAAAA4AAAAZHJzL2Rvd25yZXYueG1s&#10;UEsBAhQAFAAAAAgAh07iQDMvBZ47AAAAOQAAABAAAAAAAAAAAQAgAAAAHwEAAGRycy9zaGFwZXht&#10;bC54bWxQSwUGAAAAAAYABgBbAQAAyQMAAAAA&#10;">
                    <v:fill on="t" focussize="0,0"/>
                    <v:stroke weight="3.5pt" color="#000000" miterlimit="8" joinstyle="miter"/>
                    <v:imagedata o:title=""/>
                    <o:lock v:ext="edit" aspectratio="f"/>
                  </v:rect>
                  <v:rect id="_x0000_s1026" o:spid="_x0000_s1026" o:spt="1" style="position:absolute;left:127352;top:171450;height:1524000;width:5743575;v-text-anchor:middle;" fillcolor="#FFFFFF" filled="t" stroked="t" coordsize="21600,21600" o:gfxdata="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b2fR+7AAAA2wAAAA8AAAAAAAAAAQAgAAAAOAAAAGRycy9kb3ducmV2Lnht&#10;bFBLAQIUABQAAAAIAIdO4kAzLwWeOwAAADkAAAAQAAAAAAAAAAEAIAAAACABAABkcnMvc2hhcGV4&#10;bWwueG1sUEsFBgAAAAAGAAYAWwEAAMoDAAAAAA==&#10;">
                    <v:fill on="t" focussize="0,0"/>
                    <v:stroke weight="1.25pt" color="#000000" miterlimit="8" joinstyle="miter"/>
                    <v:imagedata o:title=""/>
                    <o:lock v:ext="edit" aspectratio="f"/>
                  </v:rect>
                </v:group>
                <v:shape id="文本框 2" o:spid="_x0000_s1026" o:spt="202" type="#_x0000_t202" style="position:absolute;left:581025;top:247650;height:1314450;width:4953000;" fillcolor="#FFFFFF" filled="t" stroked="f" coordsize="21600,21600" o:gfxdata="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igDYFtgAAANsAAAAPAAAAAAAAAAEAIAAAADgAAABkcnMvZG93bnJldi54bWxQSwEC&#10;FAAUAAAACACHTuJAMy8FnjsAAAA5AAAAEAAAAAAAAAABACAAAAAbAQAAZHJzL3NoYXBleG1sLnht&#10;bFBLBQYAAAAABgAGAFsBAADFAwAAAAA=&#10;">
                  <v:fill on="t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firstLine="480" w:firstLineChars="50"/>
                          <w:rPr>
                            <w:rFonts w:ascii="幼圆" w:eastAsia="幼圆"/>
                            <w:sz w:val="96"/>
                          </w:rPr>
                        </w:pPr>
                        <w:r>
                          <w:rPr>
                            <w:rFonts w:hint="eastAsia" w:ascii="幼圆" w:eastAsia="幼圆"/>
                            <w:sz w:val="96"/>
                          </w:rPr>
                          <w:t>职业生涯规划书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/>
                          <w:jc w:val="distribute"/>
                          <w:rPr>
                            <w:sz w:val="16"/>
                          </w:rPr>
                        </w:pPr>
                        <w:r>
                          <w:rPr>
                            <w:rFonts w:ascii="微软雅黑 Light" w:hAnsi="微软雅黑 Light" w:eastAsia="微软雅黑 Light" w:cs="Times New Roman"/>
                            <w:color w:val="191919"/>
                            <w:kern w:val="24"/>
                            <w:position w:val="1"/>
                            <w:sz w:val="36"/>
                            <w:szCs w:val="56"/>
                          </w:rPr>
                          <w:t>CAREER PLANNING BOOK</w:t>
                        </w:r>
                      </w:p>
                      <w:p>
                        <w:pPr>
                          <w:rPr>
                            <w:rFonts w:ascii="幼圆" w:eastAsia="幼圆"/>
                            <w:sz w:val="9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1541145</wp:posOffset>
                </wp:positionH>
                <wp:positionV relativeFrom="paragraph">
                  <wp:posOffset>4305300</wp:posOffset>
                </wp:positionV>
                <wp:extent cx="3377565" cy="2019300"/>
                <wp:effectExtent l="0" t="0" r="0" b="0"/>
                <wp:wrapNone/>
                <wp:docPr id="1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7349" cy="201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  <w:t>姓名：</w:t>
                            </w: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XXXXX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  <w:t>院系</w:t>
                            </w: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  <w:t>：</w:t>
                            </w: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XXXXX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  <w:t>专业：</w:t>
                            </w: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XXXXX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  <w:t>学号</w:t>
                            </w: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</w:rPr>
                              <w:t>：</w:t>
                            </w: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XXXX</w:t>
                            </w:r>
                            <w:r>
                              <w:rPr>
                                <w:rFonts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hint="eastAsia" w:ascii="方正清刻本悦宋简体" w:eastAsia="方正清刻本悦宋简体" w:cs="Times New Roman"/>
                                <w:color w:val="3F3F3F"/>
                                <w:kern w:val="24"/>
                                <w:sz w:val="40"/>
                                <w:szCs w:val="28"/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21.35pt;margin-top:339pt;height:159pt;width:265.95pt;z-index:251666432;mso-width-relative:page;mso-height-relative:page;" filled="f" stroked="f" coordsize="21600,21600" o:gfxdata="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FgAAAGRycy9QSwECFAAUAAAACACHTuJA5kCv/dkAAAALAQAA&#10;DwAAAAAAAAABACAAAAA4AAAAZHJzL2Rvd25yZXYueG1sUEsBAhQAFAAAAAgAh07iQCcqViDJAQAA&#10;hgMAAA4AAAAAAAAAAQAgAAAAPgEAAGRycy9lMm9Eb2MueG1sUEsFBgAAAAAGAAYAWQEAAHkFAAAA&#10;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</w:pP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  <w:t>姓名：</w:t>
                      </w: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</w:t>
                      </w:r>
                      <w:r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XXXXX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</w:pPr>
                      <w:r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  <w:t>院系</w:t>
                      </w: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  <w:t>：</w:t>
                      </w: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</w:t>
                      </w:r>
                      <w:r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XXXXX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</w:pP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  <w:t>专业：</w:t>
                      </w: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</w:t>
                      </w:r>
                      <w:r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XXXXX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</w:pPr>
                      <w:r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  <w:t>学号</w:t>
                      </w: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</w:rPr>
                        <w:t>：</w:t>
                      </w: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XXXX</w:t>
                      </w:r>
                      <w:r>
                        <w:rPr>
                          <w:rFonts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</w:t>
                      </w:r>
                      <w:r>
                        <w:rPr>
                          <w:rFonts w:hint="eastAsia" w:ascii="方正清刻本悦宋简体" w:eastAsia="方正清刻本悦宋简体" w:cs="Times New Roman"/>
                          <w:color w:val="3F3F3F"/>
                          <w:kern w:val="24"/>
                          <w:sz w:val="40"/>
                          <w:szCs w:val="28"/>
                          <w:u w:val="single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-704850</wp:posOffset>
                </wp:positionV>
                <wp:extent cx="7091045" cy="10206355"/>
                <wp:effectExtent l="29845" t="11430" r="41910" b="3111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045" cy="10206355"/>
                          <a:chOff x="0" y="0"/>
                          <a:chExt cx="7091558" cy="10206355"/>
                        </a:xfrm>
                        <a:effectLst/>
                      </wpg:grpSpPr>
                      <wpg:grpSp>
                        <wpg:cNvPr id="50" name="组合 50"/>
                        <wpg:cNvGrpSpPr/>
                        <wpg:grpSpPr>
                          <a:xfrm>
                            <a:off x="0" y="0"/>
                            <a:ext cx="7091558" cy="10206355"/>
                            <a:chOff x="17540" y="679"/>
                            <a:chExt cx="10312" cy="16073"/>
                          </a:xfrm>
                          <a:effectLst/>
                        </wpg:grpSpPr>
                        <wps:wsp>
                          <wps:cNvPr id="42" name="矩形 41"/>
                          <wps:cNvSpPr/>
                          <wps:spPr>
                            <a:xfrm>
                              <a:off x="17540" y="679"/>
                              <a:ext cx="10312" cy="16073"/>
                            </a:xfrm>
                            <a:prstGeom prst="rect">
                              <a:avLst/>
                            </a:prstGeom>
                            <a:noFill/>
                            <a:ln w="60325" cap="sq" cmpd="sng" algn="ctr">
                              <a:solidFill>
                                <a:srgbClr val="4472C4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/>
                        </wps:wsp>
                        <wps:wsp>
                          <wps:cNvPr id="31" name="文本框 31"/>
                          <wps:cNvSpPr txBox="1"/>
                          <wps:spPr>
                            <a:xfrm>
                              <a:off x="19026" y="1697"/>
                              <a:ext cx="8075" cy="1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微软雅黑" w:hAnsi="微软雅黑" w:eastAsia="微软雅黑" w:cs="微软雅黑"/>
                                    <w:b/>
                                    <w:bCs/>
                                    <w:color w:val="1F4E79"/>
                                    <w:sz w:val="48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1F4E79"/>
                                    <w:sz w:val="48"/>
                                    <w:szCs w:val="52"/>
                                  </w:rPr>
                                  <w:t>目    录</w:t>
                                </w:r>
                              </w:p>
                              <w:p>
                                <w:pPr>
                                  <w:rPr>
                                    <w:rFonts w:ascii="微软雅黑" w:hAnsi="微软雅黑" w:eastAsia="微软雅黑" w:cs="微软雅黑"/>
                                    <w:b/>
                                    <w:bCs/>
                                    <w:sz w:val="36"/>
                                    <w:szCs w:val="40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40"/>
                                  </w:rPr>
                                  <w:t>第一部分    首页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第二部分    规划书摘要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第三部分    认识自我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tabs>
                                    <w:tab w:val="left" w:pos="0"/>
                                  </w:tabs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第四部分    职业生涯条件分析及方向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第五部分    大学期间的准备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第六部分    具体执行计划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第七部分    调整评估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第八部分    困难的预见和解决方案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幼圆" w:hAnsi="幼圆" w:eastAsia="幼圆" w:cs="幼圆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第九部分    其他   </w:t>
                                </w:r>
                              </w:p>
                              <w:p>
                                <w:pPr>
                                  <w:rPr>
                                    <w:rFonts w:ascii="幼圆" w:hAnsi="幼圆" w:eastAsia="幼圆" w:cs="幼圆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8" name="直接连接符 20"/>
                          <wps:cNvCnPr/>
                          <wps:spPr>
                            <a:xfrm>
                              <a:off x="19026" y="2956"/>
                              <a:ext cx="7849" cy="31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4472C4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4" name="图片 24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pt;margin-top:-55.5pt;height:803.65pt;width:558.35pt;z-index:251659264;mso-width-relative:page;mso-height-relative:page;" coordsize="7091558,10206355" o:gfxdata="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">
                <o:lock v:ext="edit" aspectratio="f"/>
                <v:group id="_x0000_s1026" o:spid="_x0000_s1026" o:spt="203" style="position:absolute;left:0;top:0;height:10206355;width:7091558;" coordorigin="17540,679" coordsize="10312,16073" o:gfxdata="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">
                  <o:lock v:ext="edit" aspectratio="f"/>
                  <v:rect id="矩形 41" o:spid="_x0000_s1026" o:spt="1" style="position:absolute;left:17540;top:679;height:16073;width:10312;v-text-anchor:middle;" filled="f" stroked="t" coordsize="21600,21600" o:gfxdata="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uVxdQ70AAADbAAAADwAAAAAAAAABACAAAAA4AAAAZHJzL2Rvd25yZXYu&#10;eG1sUEsBAhQAFAAAAAgAh07iQDMvBZ47AAAAOQAAABAAAAAAAAAAAQAgAAAAIgEAAGRycy9zaGFw&#10;ZXhtbC54bWxQSwUGAAAAAAYABgBbAQAAzAMAAAAA&#10;">
                    <v:fill on="f" focussize="0,0"/>
                    <v:stroke weight="4.75pt" color="#8FAADC" miterlimit="8" joinstyle="miter" endcap="square"/>
                    <v:imagedata o:title=""/>
                    <o:lock v:ext="edit" aspectratio="f"/>
                  </v:rect>
                  <v:shape id="_x0000_s1026" o:spid="_x0000_s1026" o:spt="202" type="#_x0000_t202" style="position:absolute;left:19026;top:1697;height:12900;width:8075;" filled="f" stroked="f" coordsize="21600,21600" o:gfxdata="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/dsHu+AAAA2wAAAA8AAAAAAAAAAQAgAAAAOAAAAGRycy9kb3ducmV2&#10;LnhtbFBLAQIUABQAAAAIAIdO4kAzLwWeOwAAADkAAAAQAAAAAAAAAAEAIAAAACMBAABkcnMvc2hh&#10;cGV4bWwueG1sUEsFBgAAAAAGAAYAWwEAAM0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ascii="微软雅黑" w:hAnsi="微软雅黑" w:eastAsia="微软雅黑" w:cs="微软雅黑"/>
                              <w:b/>
                              <w:bCs/>
                              <w:color w:val="1F4E79"/>
                              <w:sz w:val="48"/>
                              <w:szCs w:val="52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1F4E79"/>
                              <w:sz w:val="48"/>
                              <w:szCs w:val="52"/>
                            </w:rPr>
                            <w:t>目    录</w:t>
                          </w:r>
                        </w:p>
                        <w:p>
                          <w:pPr>
                            <w:rPr>
                              <w:rFonts w:ascii="微软雅黑" w:hAnsi="微软雅黑" w:eastAsia="微软雅黑" w:cs="微软雅黑"/>
                              <w:b/>
                              <w:bCs/>
                              <w:sz w:val="36"/>
                              <w:szCs w:val="40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40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40"/>
                            </w:rPr>
                            <w:t>第一部分    首页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>第二部分    规划书摘要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>第三部分    认识自我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tabs>
                              <w:tab w:val="left" w:pos="0"/>
                            </w:tabs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>第四部分    职业生涯条件分析及方向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>第五部分    大学期间的准备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>第六部分    具体执行计划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>第七部分    调整评估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>第八部分    困难的预见和解决方案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>
                          <w:pPr>
                            <w:rPr>
                              <w:rFonts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幼圆" w:hAnsi="幼圆" w:eastAsia="幼圆" w:cs="幼圆"/>
                              <w:b/>
                              <w:bCs/>
                              <w:sz w:val="36"/>
                              <w:szCs w:val="36"/>
                            </w:rPr>
                            <w:t xml:space="preserve">第九部分    其他   </w:t>
                          </w:r>
                        </w:p>
                        <w:p>
                          <w:pPr>
                            <w:rPr>
                              <w:rFonts w:ascii="幼圆" w:hAnsi="幼圆" w:eastAsia="幼圆" w:cs="幼圆"/>
                            </w:rPr>
                          </w:pPr>
                        </w:p>
                      </w:txbxContent>
                    </v:textbox>
                  </v:shape>
                  <v:line id="直接连接符 20" o:spid="_x0000_s1026" o:spt="20" style="position:absolute;left:19026;top:2956;height:31;width:7849;" filled="f" stroked="t" coordsize="21600,21600" o:gfxdata="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jf7kqLcAAADbAAAADwAAAAAAAAABACAAAAA4AAAAZHJzL2Rvd25yZXYueG1sUEsB&#10;AhQAFAAAAAgAh07iQDMvBZ47AAAAOQAAABAAAAAAAAAAAQAgAAAAHAEAAGRycy9zaGFwZXhtbC54&#10;bWxQSwUGAAAAAAYABgBbAQAAxgMAAAAA&#10;">
                    <v:fill on="f" focussize="0,0"/>
                    <v:stroke weight="2.25pt" color="#8FAADC" miterlimit="8" joinstyle="miter"/>
                    <v:imagedata o:title=""/>
                    <o:lock v:ext="edit" aspectratio="f"/>
                  </v:line>
                </v:group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NisN+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/>
    <w:p>
      <w:pPr>
        <w:widowControl/>
        <w:jc w:val="left"/>
      </w:pP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-145415</wp:posOffset>
                </wp:positionV>
                <wp:extent cx="6869430" cy="9434830"/>
                <wp:effectExtent l="0" t="0" r="0" b="0"/>
                <wp:wrapNone/>
                <wp:docPr id="1073744820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9735" cy="94346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第一部分    首页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sz w:val="36"/>
                                <w:szCs w:val="32"/>
                              </w:rPr>
                            </w:pPr>
                          </w:p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第二部分   规划书摘要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</w:p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第三部分   认识自我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1、个人基本情况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2、职业兴趣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3、职业能力及适应性</w:t>
                            </w:r>
                          </w:p>
                          <w:p>
                            <w:pPr>
                              <w:rPr>
                                <w:rFonts w:ascii="幼圆" w:hAnsi="幼圆" w:eastAsia="幼圆" w:cs="幼圆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-63pt;margin-top:-11.45pt;height:742.9pt;width:540.9pt;z-index:251672576;mso-width-relative:page;mso-height-relative:page;" filled="f" stroked="f" coordsize="21600,21600" o:gfxdata="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BYAAABkcnMvUEsBAhQAFAAA&#10;AAgAh07iQIRcpWrdAAAADQEAAA8AAAAAAAAAAQAgAAAAOAAAAGRycy9kb3ducmV2LnhtbFBLAQIU&#10;ABQAAAAIAIdO4kBeyt5hSgIAAH8EAAAOAAAAAAAAAAEAIAAAAEIBAABkcnMvZTJvRG9jLnhtbFBL&#10;BQYAAAAABgAGAFkBAAD+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第一部分    首页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sz w:val="36"/>
                          <w:szCs w:val="32"/>
                        </w:rPr>
                      </w:pPr>
                    </w:p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第二部分   规划书摘要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</w:p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第三部分   认识自我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1、个人基本情况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2、职业兴趣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3、职业能力及适应性</w:t>
                      </w:r>
                    </w:p>
                    <w:p>
                      <w:pPr>
                        <w:rPr>
                          <w:rFonts w:ascii="幼圆" w:hAnsi="幼圆" w:eastAsia="幼圆" w:cs="幼圆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-628650</wp:posOffset>
                </wp:positionV>
                <wp:extent cx="7091680" cy="10206355"/>
                <wp:effectExtent l="29845" t="10795" r="41275" b="3175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680" cy="10206355"/>
                          <a:chOff x="0" y="0"/>
                          <a:chExt cx="7091558" cy="10206355"/>
                        </a:xfrm>
                        <a:effectLst/>
                      </wpg:grpSpPr>
                      <wps:wsp>
                        <wps:cNvPr id="32" name="矩形 41"/>
                        <wps:cNvSpPr/>
                        <wps:spPr>
                          <a:xfrm>
                            <a:off x="0" y="0"/>
                            <a:ext cx="7091558" cy="10206355"/>
                          </a:xfrm>
                          <a:prstGeom prst="rect">
                            <a:avLst/>
                          </a:prstGeom>
                          <a:noFill/>
                          <a:ln w="60325" cap="sq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/>
                      </wps:wsp>
                      <pic:pic xmlns:pic="http://schemas.openxmlformats.org/drawingml/2006/picture">
                        <pic:nvPicPr>
                          <pic:cNvPr id="35" name="图片 35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pt;margin-top:-49.5pt;height:803.65pt;width:558.4pt;z-index:251660288;mso-width-relative:page;mso-height-relative:page;" coordsize="7091558,10206355" o:gfxdata="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">
                <o:lock v:ext="edit" aspectratio="f"/>
                <v:rect id="矩形 41" o:spid="_x0000_s1026" o:spt="1" style="position:absolute;left:0;top:0;height:10206355;width:7091558;v-text-anchor:middle;" filled="f" stroked="t" coordsize="21600,21600" o:gfxdata="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4VouPr0AAADbAAAADwAAAAAAAAABACAAAAA4AAAAZHJzL2Rvd25yZXYu&#10;eG1sUEsBAhQAFAAAAAgAh07iQDMvBZ47AAAAOQAAABAAAAAAAAAAAQAgAAAAIgEAAGRycy9zaGFw&#10;ZXhtbC54bWxQSwUGAAAAAAYABgBbAQAAzAMAAAAA&#10;">
                  <v:fill on="f" focussize="0,0"/>
                  <v:stroke weight="4.75pt" color="#8FAADC" miterlimit="8" joinstyle="miter" endcap="square"/>
                  <v:imagedata o:title=""/>
                  <o:lock v:ext="edit" aspectratio="f"/>
                </v:rect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n3g5m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-838200</wp:posOffset>
                </wp:positionH>
                <wp:positionV relativeFrom="paragraph">
                  <wp:posOffset>-50165</wp:posOffset>
                </wp:positionV>
                <wp:extent cx="6869430" cy="9434830"/>
                <wp:effectExtent l="0" t="0" r="0" b="0"/>
                <wp:wrapNone/>
                <wp:docPr id="75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9637" cy="9434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4、个人特质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5、职业价值观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6、胜任能力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⑴优势：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⑵劣势：</w:t>
                            </w:r>
                          </w:p>
                          <w:p>
                            <w:pPr>
                              <w:spacing w:line="576" w:lineRule="exact"/>
                              <w:ind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7、自我分析小结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-66pt;margin-top:-3.95pt;height:742.9pt;width:540.9pt;z-index:251673600;mso-width-relative:page;mso-height-relative:page;" filled="f" stroked="f" coordsize="21600,21600" o:gfxdata="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AwX8WDdAAAADAEAAA8AAAAAAAAAAQAgAAAAOAAAAGRycy9kb3ducmV2LnhtbFBLAQIUABQAAAAI&#10;AIdO4kAY6rQURAIAAHcEAAAOAAAAAAAAAAEAIAAAAEIBAABkcnMvZTJvRG9jLnhtbFBLBQYAAAAA&#10;BgAGAFkBAAD4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4、个人特质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5、职业价值观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6、胜任能力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⑴优势：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⑵劣势：</w:t>
                      </w:r>
                    </w:p>
                    <w:p>
                      <w:pPr>
                        <w:spacing w:line="576" w:lineRule="exact"/>
                        <w:ind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7、自我分析小结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-952500</wp:posOffset>
                </wp:positionH>
                <wp:positionV relativeFrom="paragraph">
                  <wp:posOffset>-666750</wp:posOffset>
                </wp:positionV>
                <wp:extent cx="7091045" cy="10206355"/>
                <wp:effectExtent l="29845" t="11430" r="41910" b="31115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045" cy="10206355"/>
                          <a:chOff x="0" y="0"/>
                          <a:chExt cx="7091558" cy="10206355"/>
                        </a:xfrm>
                        <a:effectLst/>
                      </wpg:grpSpPr>
                      <wps:wsp>
                        <wps:cNvPr id="39" name="矩形 41"/>
                        <wps:cNvSpPr/>
                        <wps:spPr>
                          <a:xfrm>
                            <a:off x="0" y="0"/>
                            <a:ext cx="7091558" cy="10206355"/>
                          </a:xfrm>
                          <a:prstGeom prst="rect">
                            <a:avLst/>
                          </a:prstGeom>
                          <a:noFill/>
                          <a:ln w="60325" cap="sq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/>
                      </wps:wsp>
                      <pic:pic xmlns:pic="http://schemas.openxmlformats.org/drawingml/2006/picture">
                        <pic:nvPicPr>
                          <pic:cNvPr id="40" name="图片 40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5pt;margin-top:-52.5pt;height:803.65pt;width:558.35pt;z-index:251664384;mso-width-relative:page;mso-height-relative:page;" coordsize="7091558,10206355" o:gfxdata="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">
                <o:lock v:ext="edit" aspectratio="f"/>
                <v:rect id="矩形 41" o:spid="_x0000_s1026" o:spt="1" style="position:absolute;left:0;top:0;height:10206355;width:7091558;v-text-anchor:middle;" filled="f" stroked="t" coordsize="21600,21600" o:gfxdata="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/+vE++AAAA2wAAAA8AAAAAAAAAAQAgAAAAOAAAAGRycy9kb3ducmV2&#10;LnhtbFBLAQIUABQAAAAIAIdO4kAzLwWeOwAAADkAAAAQAAAAAAAAAAEAIAAAACMBAABkcnMvc2hh&#10;cGV4bWwueG1sUEsFBgAAAAAGAAYAWwEAAM0DAAAAAA==&#10;">
                  <v:fill on="f" focussize="0,0"/>
                  <v:stroke weight="4.75pt" color="#8FAADC" miterlimit="8" joinstyle="miter" endcap="square"/>
                  <v:imagedata o:title=""/>
                  <o:lock v:ext="edit" aspectratio="f"/>
                </v:rect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GGU3y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-831215</wp:posOffset>
                </wp:positionH>
                <wp:positionV relativeFrom="paragraph">
                  <wp:posOffset>55245</wp:posOffset>
                </wp:positionV>
                <wp:extent cx="6869430" cy="9434830"/>
                <wp:effectExtent l="0" t="0" r="0" b="0"/>
                <wp:wrapNone/>
                <wp:docPr id="82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9637" cy="9434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7030A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第四部分   职业生涯条件分析及方向或整体目标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1、影响职业选择的相关外部环境分析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(1)家庭环境分析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(2)学校环境分析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 xml:space="preserve">(3)社会环境分析 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(4)职业环境分析</w:t>
                            </w:r>
                          </w:p>
                          <w:p>
                            <w:pPr>
                              <w:rPr>
                                <w:rFonts w:ascii="幼圆" w:hAnsi="幼圆" w:eastAsia="幼圆" w:cs="幼圆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-65.45pt;margin-top:4.35pt;height:742.9pt;width:540.9pt;z-index:251674624;mso-width-relative:page;mso-height-relative:page;" filled="f" stroked="f" coordsize="21600,21600" o:gfxdata="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DH&#10;C4qV2wAAAAsBAAAPAAAAAAAAAAEAIAAAADgAAABkcnMvZG93bnJldi54bWxQSwECFAAUAAAACACH&#10;TuJABfSr20QCAAB3BAAADgAAAAAAAAABACAAAABAAQAAZHJzL2Uyb0RvYy54bWxQSwUGAAAAAAYA&#10;BgBZAQAA9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7030A0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第四部分   职业生涯条件分析及方向或整体目标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1、影响职业选择的相关外部环境分析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(1)家庭环境分析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(2)学校环境分析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 xml:space="preserve">(3)社会环境分析 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(4)职业环境分析</w:t>
                      </w:r>
                    </w:p>
                    <w:p>
                      <w:pPr>
                        <w:rPr>
                          <w:rFonts w:ascii="幼圆" w:hAnsi="幼圆" w:eastAsia="幼圆" w:cs="幼圆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-742950</wp:posOffset>
                </wp:positionV>
                <wp:extent cx="7091045" cy="10206355"/>
                <wp:effectExtent l="29845" t="11430" r="41910" b="31115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045" cy="10206355"/>
                          <a:chOff x="0" y="0"/>
                          <a:chExt cx="7091558" cy="10206355"/>
                        </a:xfrm>
                        <a:effectLst/>
                      </wpg:grpSpPr>
                      <wps:wsp>
                        <wps:cNvPr id="46" name="矩形 41"/>
                        <wps:cNvSpPr/>
                        <wps:spPr>
                          <a:xfrm>
                            <a:off x="0" y="0"/>
                            <a:ext cx="7091558" cy="10206355"/>
                          </a:xfrm>
                          <a:prstGeom prst="rect">
                            <a:avLst/>
                          </a:prstGeom>
                          <a:noFill/>
                          <a:ln w="60325" cap="sq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/>
                      </wps:wsp>
                      <pic:pic xmlns:pic="http://schemas.openxmlformats.org/drawingml/2006/picture">
                        <pic:nvPicPr>
                          <pic:cNvPr id="47" name="图片 47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3.5pt;margin-top:-58.5pt;height:803.65pt;width:558.35pt;z-index:251667456;mso-width-relative:page;mso-height-relative:page;" coordsize="7091558,10206355" o:gfxdata="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">
                <o:lock v:ext="edit" aspectratio="f"/>
                <v:rect id="矩形 41" o:spid="_x0000_s1026" o:spt="1" style="position:absolute;left:0;top:0;height:10206355;width:7091558;v-text-anchor:middle;" filled="f" stroked="t" coordsize="21600,21600" o:gfxdata="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mdbQL0AAADbAAAADwAAAAAAAAABACAAAAA4AAAAZHJzL2Rvd25yZXYu&#10;eG1sUEsBAhQAFAAAAAgAh07iQDMvBZ47AAAAOQAAABAAAAAAAAAAAQAgAAAAIgEAAGRycy9zaGFw&#10;ZXhtbC54bWxQSwUGAAAAAAYABgBbAQAAzAMAAAAA&#10;">
                  <v:fill on="f" focussize="0,0"/>
                  <v:stroke weight="4.75pt" color="#8FAADC" miterlimit="8" joinstyle="miter" endcap="square"/>
                  <v:imagedata o:title=""/>
                  <o:lock v:ext="edit" aspectratio="f"/>
                </v:rect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m/LCL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-704850</wp:posOffset>
                </wp:positionV>
                <wp:extent cx="7091045" cy="10206355"/>
                <wp:effectExtent l="29845" t="11430" r="41910" b="31115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045" cy="10206355"/>
                          <a:chOff x="0" y="0"/>
                          <a:chExt cx="7091558" cy="10206355"/>
                        </a:xfrm>
                        <a:effectLst/>
                      </wpg:grpSpPr>
                      <wps:wsp>
                        <wps:cNvPr id="54" name="矩形 41"/>
                        <wps:cNvSpPr/>
                        <wps:spPr>
                          <a:xfrm>
                            <a:off x="0" y="0"/>
                            <a:ext cx="7091558" cy="10206355"/>
                          </a:xfrm>
                          <a:prstGeom prst="rect">
                            <a:avLst/>
                          </a:prstGeom>
                          <a:noFill/>
                          <a:ln w="60325" cap="sq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/>
                      </wps:wsp>
                      <pic:pic xmlns:pic="http://schemas.openxmlformats.org/drawingml/2006/picture">
                        <pic:nvPicPr>
                          <pic:cNvPr id="55" name="图片 55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3.5pt;margin-top:-55.5pt;height:803.65pt;width:558.35pt;z-index:251668480;mso-width-relative:page;mso-height-relative:page;" coordsize="7091558,10206355" o:gfxdata="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">
                <o:lock v:ext="edit" aspectratio="f"/>
                <v:rect id="矩形 41" o:spid="_x0000_s1026" o:spt="1" style="position:absolute;left:0;top:0;height:10206355;width:7091558;v-text-anchor:middle;" filled="f" stroked="t" coordsize="21600,21600" o:gfxdata="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wg9nG+AAAA2wAAAA8AAAAAAAAAAQAgAAAAOAAAAGRycy9kb3ducmV2&#10;LnhtbFBLAQIUABQAAAAIAIdO4kAzLwWeOwAAADkAAAAQAAAAAAAAAAEAIAAAACMBAABkcnMvc2hh&#10;cGV4bWwueG1sUEsFBgAAAAAGAAYAWwEAAM0DAAAAAA==&#10;">
                  <v:fill on="f" focussize="0,0"/>
                  <v:stroke weight="4.75pt" color="#8FAADC" miterlimit="8" joinstyle="miter" endcap="square"/>
                  <v:imagedata o:title=""/>
                  <o:lock v:ext="edit" aspectratio="f"/>
                </v:rect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dChmOb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114300</wp:posOffset>
                </wp:positionV>
                <wp:extent cx="6857365" cy="9434830"/>
                <wp:effectExtent l="0" t="0" r="0" b="0"/>
                <wp:wrapNone/>
                <wp:docPr id="89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7496" cy="9434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576" w:lineRule="exact"/>
                              <w:ind w:left="420" w:leftChars="200" w:right="218" w:rightChars="104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2、职业生涯发展的大的方向</w:t>
                            </w:r>
                          </w:p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第五部分   大学期间的准备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在大学期间，我让为应该掌握基本专业知识，并且有足够丰富的见识和足够精彩的履历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  <w:t>...</w:t>
                            </w:r>
                          </w:p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第六部分   具体执行计划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1、短期目标的具体实施计划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本人现正就读大学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Hans"/>
                              </w:rPr>
                              <w:t>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年级，我的大学计划分为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个阶段：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①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default" w:ascii="Calibri" w:hAnsi="Calibri" w:eastAsia="微软雅黑" w:cs="Calibri"/>
                                <w:sz w:val="24"/>
                              </w:rPr>
                              <w:t>②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default" w:ascii="Calibri" w:hAnsi="Calibri" w:eastAsia="微软雅黑" w:cs="Calibri"/>
                                <w:sz w:val="24"/>
                              </w:rPr>
                              <w:t>③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PingFang SC" w:hAnsi="PingFang SC" w:eastAsia="PingFang SC" w:cs="PingFang SC"/>
                                <w:sz w:val="24"/>
                              </w:rPr>
                              <w:t>④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sz w:val="24"/>
                              </w:rPr>
                              <w:t>...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2、中期目标的具体实施计划</w:t>
                            </w:r>
                          </w:p>
                          <w:p>
                            <w:pPr>
                              <w:ind w:right="218" w:rightChars="104" w:firstLine="960" w:firstLineChars="4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-64.5pt;margin-top:9pt;height:742.9pt;width:539.95pt;z-index:251675648;mso-width-relative:page;mso-height-relative:page;" filled="f" stroked="f" coordsize="21600,21600" o:gfxdata="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j1E+2twAAAAMAQAADwAAAAAAAAABACAAAAA4AAAAZHJzL2Rvd25yZXYueG1sUEsBAhQAFAAAAAgA&#10;h07iQPJZzRVEAgAAdwQAAA4AAAAAAAAAAQAgAAAAQQEAAGRycy9lMm9Eb2MueG1sUEsFBgAAAAAG&#10;AAYAWQEAAP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576" w:lineRule="exact"/>
                        <w:ind w:left="420" w:leftChars="200" w:right="218" w:rightChars="104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2、职业生涯发展的大的方向</w:t>
                      </w:r>
                    </w:p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第五部分   大学期间的准备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在大学期间，我让为应该掌握基本专业知识，并且有足够丰富的见识和足够精彩的履历</w:t>
                      </w:r>
                      <w:r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  <w:t>...</w:t>
                      </w:r>
                    </w:p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第六部分   具体执行计划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1、短期目标的具体实施计划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本人现正就读大学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Hans"/>
                        </w:rPr>
                        <w:t>一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年级，我的大学计划分为</w:t>
                      </w:r>
                      <w:r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  <w:t>X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个阶段：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①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default" w:ascii="Calibri" w:hAnsi="Calibri" w:eastAsia="微软雅黑" w:cs="Calibri"/>
                          <w:sz w:val="24"/>
                        </w:rPr>
                        <w:t>②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default" w:ascii="Calibri" w:hAnsi="Calibri" w:eastAsia="微软雅黑" w:cs="Calibri"/>
                          <w:sz w:val="24"/>
                        </w:rPr>
                        <w:t>③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PingFang SC" w:hAnsi="PingFang SC" w:eastAsia="PingFang SC" w:cs="PingFang SC"/>
                          <w:sz w:val="24"/>
                        </w:rPr>
                        <w:t>④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sz w:val="24"/>
                        </w:rPr>
                        <w:t>...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2、中期目标的具体实施计划</w:t>
                      </w:r>
                    </w:p>
                    <w:p>
                      <w:pPr>
                        <w:ind w:right="218" w:rightChars="104" w:firstLine="960" w:firstLineChars="4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-869315</wp:posOffset>
                </wp:positionH>
                <wp:positionV relativeFrom="paragraph">
                  <wp:posOffset>114935</wp:posOffset>
                </wp:positionV>
                <wp:extent cx="6869430" cy="9434830"/>
                <wp:effectExtent l="0" t="0" r="0" b="0"/>
                <wp:wrapNone/>
                <wp:docPr id="99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9637" cy="9434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3、长期目标的具体实施计划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4、人生总目标的具体实施计划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第七部分   评估调整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职业生涯规划是一个动态的过程，必须根据实施结果的情况以及变化情况进行及时的评估与修正。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1、评估的内容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(1)职业目标评估。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(2)职业路径评估。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(3)实施策略评估。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20" w:firstLineChars="200"/>
                              <w:rPr>
                                <w:rFonts w:ascii="幼圆" w:hAnsi="幼圆" w:eastAsia="幼圆" w:cs="幼圆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-68.45pt;margin-top:9.05pt;height:742.9pt;width:540.9pt;z-index:251676672;mso-width-relative:page;mso-height-relative:page;" filled="f" stroked="f" coordsize="21600,21600" o:gfxdata="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QY7STdwAAAAMAQAADwAAAAAAAAABACAAAAA4AAAAZHJzL2Rvd25yZXYueG1sUEsBAhQAFAAAAAgA&#10;h07iQKzRjaREAgAAdwQAAA4AAAAAAAAAAQAgAAAAQQEAAGRycy9lMm9Eb2MueG1sUEsFBgAAAAAG&#10;AAYAWQEAAP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3、长期目标的具体实施计划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4、人生总目标的具体实施计划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 xml:space="preserve"> </w:t>
                      </w:r>
                    </w:p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第七部分   评估调整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职业生涯规划是一个动态的过程，必须根据实施结果的情况以及变化情况进行及时的评估与修正。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1、评估的内容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(1)职业目标评估。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(2)职业路径评估。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(3)实施策略评估。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20" w:firstLineChars="200"/>
                        <w:rPr>
                          <w:rFonts w:ascii="幼圆" w:hAnsi="幼圆" w:eastAsia="幼圆" w:cs="幼圆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-971550</wp:posOffset>
                </wp:positionH>
                <wp:positionV relativeFrom="paragraph">
                  <wp:posOffset>-628650</wp:posOffset>
                </wp:positionV>
                <wp:extent cx="7091680" cy="10206355"/>
                <wp:effectExtent l="29845" t="10795" r="41275" b="31750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680" cy="10206355"/>
                          <a:chOff x="0" y="0"/>
                          <a:chExt cx="7091558" cy="10206355"/>
                        </a:xfrm>
                        <a:effectLst/>
                      </wpg:grpSpPr>
                      <wps:wsp>
                        <wps:cNvPr id="59" name="矩形 41"/>
                        <wps:cNvSpPr/>
                        <wps:spPr>
                          <a:xfrm>
                            <a:off x="0" y="0"/>
                            <a:ext cx="7091558" cy="10206355"/>
                          </a:xfrm>
                          <a:prstGeom prst="rect">
                            <a:avLst/>
                          </a:prstGeom>
                          <a:noFill/>
                          <a:ln w="60325" cap="sq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/>
                      </wps:wsp>
                      <pic:pic xmlns:pic="http://schemas.openxmlformats.org/drawingml/2006/picture">
                        <pic:nvPicPr>
                          <pic:cNvPr id="60" name="图片 60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6.5pt;margin-top:-49.5pt;height:803.65pt;width:558.4pt;z-index:251669504;mso-width-relative:page;mso-height-relative:page;" coordsize="7091558,10206355" o:gfxdata="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">
                <o:lock v:ext="edit" aspectratio="f"/>
                <v:rect id="矩形 41" o:spid="_x0000_s1026" o:spt="1" style="position:absolute;left:0;top:0;height:10206355;width:7091558;v-text-anchor:middle;" filled="f" stroked="t" coordsize="21600,21600" o:gfxdata="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IhWe++AAAA2wAAAA8AAAAAAAAAAQAgAAAAOAAAAGRycy9kb3ducmV2&#10;LnhtbFBLAQIUABQAAAAIAIdO4kAzLwWeOwAAADkAAAAQAAAAAAAAAAEAIAAAACMBAABkcnMvc2hh&#10;cGV4bWwueG1sUEsFBgAAAAAGAAYAWwEAAM0DAAAAAA==&#10;">
                  <v:fill on="f" focussize="0,0"/>
                  <v:stroke weight="4.75pt" color="#8FAADC" miterlimit="8" joinstyle="miter" endcap="square"/>
                  <v:imagedata o:title=""/>
                  <o:lock v:ext="edit" aspectratio="f"/>
                </v:rect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qjMPHL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-770255</wp:posOffset>
                </wp:positionH>
                <wp:positionV relativeFrom="paragraph">
                  <wp:posOffset>106680</wp:posOffset>
                </wp:positionV>
                <wp:extent cx="6869430" cy="9434830"/>
                <wp:effectExtent l="0" t="0" r="0" b="0"/>
                <wp:wrapNone/>
                <wp:docPr id="106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9637" cy="9434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(4)其他因素评估。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①健康因素：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②家庭因素：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③经济状况：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④机遇：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Hans"/>
                              </w:rPr>
                              <w:t>推免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eastAsia="zh-Hans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Hans"/>
                              </w:rPr>
                              <w:t>留校教书等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⑤意外：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评估的时间</w:t>
                            </w:r>
                          </w:p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第八部分   困难的预见和解决方案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⒈考试未达到心中的目标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960" w:firstLineChars="4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比如考研的时候未考入理想高校或理想专业。我会选择再战一次，尽力为之。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⒉大城市过大的竞争压力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960" w:firstLineChars="4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压力之下，是否会动摇心中的目标?想面对这样的困难，我会正视自己的内心，做回我自己。我因我热爱而热爱，放平心态，调整自己。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</w:rPr>
                              <w:t>⒊技术与知识方面的欠缺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960" w:firstLineChars="4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这个困难可以提前避免，比如在平时多积累，多总结，多练习；与最新的研究接轨；钻研各家学说，丰富自己。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-60.65pt;margin-top:8.4pt;height:742.9pt;width:540.9pt;z-index:251677696;mso-width-relative:page;mso-height-relative:page;" filled="f" stroked="f" coordsize="21600,21600" o:gfxdata="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Dq&#10;izNu2wAAAAwBAAAPAAAAAAAAAAEAIAAAADgAAABkcnMvZG93bnJldi54bWxQSwECFAAUAAAACACH&#10;TuJASI8FK0QCAAB4BAAADgAAAAAAAAABACAAAABAAQAAZHJzL2Uyb0RvYy54bWxQSwUGAAAAAAYA&#10;BgBZAQAA9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(4)其他因素评估。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①健康因素：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②家庭因素：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③经济状况：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hint="default" w:ascii="微软雅黑" w:hAnsi="微软雅黑" w:eastAsia="微软雅黑" w:cs="微软雅黑"/>
                          <w:sz w:val="24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④机遇：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Hans"/>
                        </w:rPr>
                        <w:t>推免</w:t>
                      </w:r>
                      <w:r>
                        <w:rPr>
                          <w:rFonts w:hint="default" w:ascii="微软雅黑" w:hAnsi="微软雅黑" w:eastAsia="微软雅黑" w:cs="微软雅黑"/>
                          <w:sz w:val="24"/>
                          <w:lang w:eastAsia="zh-Hans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Hans"/>
                        </w:rPr>
                        <w:t>留校教书等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⑤意外：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评估的时间</w:t>
                      </w:r>
                    </w:p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第八部分   困难的预见和解决方案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⒈考试未达到心中的目标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960" w:firstLineChars="4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比如考研的时候未考入理想高校或理想专业。我会选择再战一次，尽力为之。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⒉大城市过大的竞争压力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960" w:firstLineChars="4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压力之下，是否会动摇心中的目标?想面对这样的困难，我会正视自己的内心，做回我自己。我因我热爱而热爱，放平心态，调整自己。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</w:rPr>
                        <w:t>⒊技术与知识方面的欠缺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960" w:firstLineChars="4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这个困难可以提前避免，比如在平时多积累，多总结，多练习；与最新的研究接轨；钻研各家学说，丰富自己。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-628650</wp:posOffset>
                </wp:positionV>
                <wp:extent cx="7091045" cy="10206355"/>
                <wp:effectExtent l="29845" t="11430" r="41910" b="31115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045" cy="10206355"/>
                          <a:chOff x="0" y="0"/>
                          <a:chExt cx="7091558" cy="10206355"/>
                        </a:xfrm>
                        <a:effectLst/>
                      </wpg:grpSpPr>
                      <wps:wsp>
                        <wps:cNvPr id="1073744800" name="矩形 41"/>
                        <wps:cNvSpPr/>
                        <wps:spPr>
                          <a:xfrm>
                            <a:off x="0" y="0"/>
                            <a:ext cx="7091558" cy="10206355"/>
                          </a:xfrm>
                          <a:prstGeom prst="rect">
                            <a:avLst/>
                          </a:prstGeom>
                          <a:noFill/>
                          <a:ln w="60325" cap="sq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/>
                      </wps:wsp>
                      <pic:pic xmlns:pic="http://schemas.openxmlformats.org/drawingml/2006/picture">
                        <pic:nvPicPr>
                          <pic:cNvPr id="1073744801" name="图片 1073744801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0.5pt;margin-top:-49.5pt;height:803.65pt;width:558.35pt;z-index:251670528;mso-width-relative:page;mso-height-relative:page;" coordsize="7091558,10206355" o:gfxdata="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">
                <o:lock v:ext="edit" aspectratio="f"/>
                <v:rect id="矩形 41" o:spid="_x0000_s1026" o:spt="1" style="position:absolute;left:0;top:0;height:10206355;width:7091558;v-text-anchor:middle;" filled="f" stroked="t" coordsize="21600,21600" o:gfxdata="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">
                  <v:fill on="f" focussize="0,0"/>
                  <v:stroke weight="4.75pt" color="#8FAADC" miterlimit="8" joinstyle="miter" endcap="square"/>
                  <v:imagedata o:title=""/>
                  <o:lock v:ext="edit" aspectratio="f"/>
                </v:rect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MMSO8PBAAAA4w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-770255</wp:posOffset>
                </wp:positionH>
                <wp:positionV relativeFrom="paragraph">
                  <wp:posOffset>87630</wp:posOffset>
                </wp:positionV>
                <wp:extent cx="6869430" cy="9434830"/>
                <wp:effectExtent l="0" t="0" r="0" b="0"/>
                <wp:wrapNone/>
                <wp:docPr id="128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9637" cy="9434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ind w:left="420" w:leftChars="200" w:right="218" w:rightChars="104"/>
                              <w:jc w:val="lef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1F4E79"/>
                                <w:sz w:val="32"/>
                                <w:szCs w:val="36"/>
                              </w:rPr>
                              <w:t>第九部分   其他</w:t>
                            </w: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</w:p>
                          <w:p>
                            <w:pPr>
                              <w:spacing w:line="576" w:lineRule="exact"/>
                              <w:ind w:left="420" w:leftChars="200" w:right="218" w:rightChars="104" w:firstLine="480" w:firstLineChars="200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幼圆" w:hAnsi="幼圆" w:eastAsia="幼圆" w:cs="幼圆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-60.65pt;margin-top:6.9pt;height:742.9pt;width:540.9pt;z-index:251678720;mso-width-relative:page;mso-height-relative:page;" filled="f" stroked="f" coordsize="21600,21600" o:gfxdata="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9t2dXtwAAAAMAQAADwAAAAAAAAABACAAAAA4AAAAZHJzL2Rvd25yZXYueG1sUEsBAhQAFAAAAAgA&#10;h07iQCu4RJFEAgAAeAQAAA4AAAAAAAAAAQAgAAAAQQEAAGRycy9lMm9Eb2MueG1sUEsFBgAAAAAG&#10;AAYAWQEAAP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="420" w:leftChars="200" w:right="218" w:rightChars="104"/>
                        <w:jc w:val="left"/>
                        <w:rPr>
                          <w:rFonts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1F4E79"/>
                          <w:sz w:val="32"/>
                          <w:szCs w:val="36"/>
                        </w:rPr>
                        <w:t>第九部分   其他</w:t>
                      </w: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</w:p>
                    <w:p>
                      <w:pPr>
                        <w:spacing w:line="576" w:lineRule="exact"/>
                        <w:ind w:left="420" w:leftChars="200" w:right="218" w:rightChars="104" w:firstLine="480" w:firstLineChars="200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</w:p>
                    <w:p>
                      <w:pPr>
                        <w:rPr>
                          <w:rFonts w:ascii="幼圆" w:hAnsi="幼圆" w:eastAsia="幼圆" w:cs="幼圆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-628650</wp:posOffset>
                </wp:positionV>
                <wp:extent cx="7091680" cy="10206355"/>
                <wp:effectExtent l="29845" t="10795" r="41275" b="31750"/>
                <wp:wrapNone/>
                <wp:docPr id="1073744802" name="组合 1073744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1680" cy="10206355"/>
                          <a:chOff x="0" y="0"/>
                          <a:chExt cx="7091558" cy="10206355"/>
                        </a:xfrm>
                        <a:effectLst/>
                      </wpg:grpSpPr>
                      <wps:wsp>
                        <wps:cNvPr id="1073744806" name="矩形 41"/>
                        <wps:cNvSpPr/>
                        <wps:spPr>
                          <a:xfrm>
                            <a:off x="0" y="0"/>
                            <a:ext cx="7091558" cy="10206355"/>
                          </a:xfrm>
                          <a:prstGeom prst="rect">
                            <a:avLst/>
                          </a:prstGeom>
                          <a:noFill/>
                          <a:ln w="60325" cap="sq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/>
                      </wps:wsp>
                      <pic:pic xmlns:pic="http://schemas.openxmlformats.org/drawingml/2006/picture">
                        <pic:nvPicPr>
                          <pic:cNvPr id="1073744807" name="图片 1073744807" descr="C:\Users\Judy\Desktop\1ca747056f3e5d14f31d2c18142207f7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9353550"/>
                            <a:ext cx="6858000" cy="81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0.5pt;margin-top:-49.5pt;height:803.65pt;width:558.4pt;z-index:251671552;mso-width-relative:page;mso-height-relative:page;" coordsize="7091558,10206355" o:gfxdata="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">
                <o:lock v:ext="edit" aspectratio="f"/>
                <v:rect id="矩形 41" o:spid="_x0000_s1026" o:spt="1" style="position:absolute;left:0;top:0;height:10206355;width:7091558;v-text-anchor:middle;" filled="f" stroked="t" coordsize="21600,21600" o:gfxdata="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">
                  <v:fill on="f" focussize="0,0"/>
                  <v:stroke weight="4.75pt" color="#8FAADC" miterlimit="8" joinstyle="miter" endcap="square"/>
                  <v:imagedata o:title=""/>
                  <o:lock v:ext="edit" aspectratio="f"/>
                </v:rect>
                <v:shape id="_x0000_s1026" o:spid="_x0000_s1026" o:spt="75" alt="C:\Users\Judy\Desktop\1ca747056f3e5d14f31d2c18142207f7.png" type="#_x0000_t75" style="position:absolute;left:114300;top:9353550;height:817245;width:6858000;" filled="f" o:preferrelative="t" stroked="f" coordsize="21600,21600" o:gfxdata="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-1219200</wp:posOffset>
            </wp:positionH>
            <wp:positionV relativeFrom="paragraph">
              <wp:posOffset>-914400</wp:posOffset>
            </wp:positionV>
            <wp:extent cx="7562850" cy="10877550"/>
            <wp:effectExtent l="0" t="0" r="0" b="0"/>
            <wp:wrapNone/>
            <wp:docPr id="1" name="图片 2" descr="C:\Users\Judy\Desktop\1ca747056f3e5d14f31d2c18142207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Judy\Desktop\1ca747056f3e5d14f31d2c18142207f7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87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-299720</wp:posOffset>
                </wp:positionH>
                <wp:positionV relativeFrom="paragraph">
                  <wp:posOffset>3352800</wp:posOffset>
                </wp:positionV>
                <wp:extent cx="6048375" cy="1847850"/>
                <wp:effectExtent l="22225" t="3175" r="25400" b="34925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1847850"/>
                          <a:chOff x="0" y="0"/>
                          <a:chExt cx="6048375" cy="1847850"/>
                        </a:xfrm>
                        <a:effectLst/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0" y="0"/>
                            <a:ext cx="6048375" cy="1847850"/>
                            <a:chOff x="0" y="0"/>
                            <a:chExt cx="6048375" cy="1847850"/>
                          </a:xfrm>
                          <a:effectLst/>
                        </wpg:grpSpPr>
                        <wps:wsp>
                          <wps:cNvPr id="166" name="矩形 166"/>
                          <wps:cNvSpPr/>
                          <wps:spPr>
                            <a:xfrm>
                              <a:off x="0" y="0"/>
                              <a:ext cx="6048375" cy="184785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444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7" name="矩形 167"/>
                          <wps:cNvSpPr/>
                          <wps:spPr>
                            <a:xfrm>
                              <a:off x="171450" y="171450"/>
                              <a:ext cx="5743575" cy="15240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58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6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34" y="370114"/>
                            <a:ext cx="5186796" cy="1066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幼圆" w:eastAsia="幼圆"/>
                                  <w:sz w:val="96"/>
                                </w:rPr>
                              </w:pPr>
                              <w:r>
                                <w:rPr>
                                  <w:rFonts w:hint="eastAsia" w:ascii="幼圆" w:eastAsia="幼圆"/>
                                  <w:sz w:val="96"/>
                                </w:rPr>
                                <w:t>未来的路就在脚下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3.6pt;margin-top:264pt;height:145.5pt;width:476.25pt;z-index:251662336;mso-width-relative:page;mso-height-relative:page;" coordsize="6048375,1847850" o:gfxdata="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">
                <o:lock v:ext="edit" aspectratio="f"/>
                <v:group id="_x0000_s1026" o:spid="_x0000_s1026" o:spt="203" style="position:absolute;left:0;top:0;height:1847850;width:6048375;" coordsize="6048375,1847850" o:gfxdata="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AbvuzgvgAAANoAAAAPAAAAAAAAAAEA&#10;IAAAADgAAABkcnMvZG93bnJldi54bWxQSwECFAAUAAAACACHTuJAMy8FnjsAAAA5AAAAFQAAAAAA&#10;AAABACAAAAAjAQAAZHJzL2dyb3Vwc2hhcGV4bWwueG1sUEsFBgAAAAAGAAYAYAEAAOADAAAAAA==&#10;">
                  <o:lock v:ext="edit" aspectratio="f"/>
                  <v:rect id="_x0000_s1026" o:spid="_x0000_s1026" o:spt="1" style="position:absolute;left:0;top:0;height:1847850;width:6048375;v-text-anchor:middle;" fillcolor="#FFFFFF" filled="t" stroked="t" coordsize="21600,21600" o:gfxdata="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4QUdgL0AAADcAAAADwAAAAAAAAABACAAAAA4AAAAZHJzL2Rvd25yZXYu&#10;eG1sUEsBAhQAFAAAAAgAh07iQDMvBZ47AAAAOQAAABAAAAAAAAAAAQAgAAAAIgEAAGRycy9zaGFw&#10;ZXhtbC54bWxQSwUGAAAAAAYABgBbAQAAzAMAAAAA&#10;">
                    <v:fill on="t" focussize="0,0"/>
                    <v:stroke weight="3.5pt" color="#000000" miterlimit="8" joinstyle="miter"/>
                    <v:imagedata o:title=""/>
                    <o:lock v:ext="edit" aspectratio="f"/>
                  </v:rect>
                  <v:rect id="_x0000_s1026" o:spid="_x0000_s1026" o:spt="1" style="position:absolute;left:171450;top:171450;height:1524000;width:5743575;v-text-anchor:middle;" fillcolor="#FFFFFF" filled="t" stroked="t" coordsize="21600,21600" o:gfxdata="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fO/+boAAADcAAAADwAAAAAAAAABACAAAAA4AAAAZHJzL2Rvd25yZXYueG1s&#10;UEsBAhQAFAAAAAgAh07iQDMvBZ47AAAAOQAAABAAAAAAAAAAAQAgAAAAHwEAAGRycy9zaGFwZXht&#10;bC54bWxQSwUGAAAAAAYABgBbAQAAyQMAAAAA&#10;">
                    <v:fill on="t" focussize="0,0"/>
                    <v:stroke weight="1.25pt" color="#000000" miterlimit="8" joinstyle="miter"/>
                    <v:imagedata o:title=""/>
                    <o:lock v:ext="edit" aspectratio="f"/>
                  </v:rect>
                </v:group>
                <v:shape id="文本框 2" o:spid="_x0000_s1026" o:spt="202" type="#_x0000_t202" style="position:absolute;left:430234;top:370114;height:1066800;width:5186796;" fillcolor="#FFFFFF" filled="t" stroked="f" coordsize="21600,21600" o:gfxdata="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proTq+AAAA3AAAAA8AAAAAAAAAAQAgAAAAOAAAAGRycy9kb3ducmV2&#10;LnhtbFBLAQIUABQAAAAIAIdO4kAzLwWeOwAAADkAAAAQAAAAAAAAAAEAIAAAACMBAABkcnMvc2hh&#10;cGV4bWwueG1sUEsFBgAAAAAGAAYAWwEAAM0DAAAAAA==&#10;">
                  <v:fill on="t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幼圆" w:eastAsia="幼圆"/>
                            <w:sz w:val="96"/>
                          </w:rPr>
                        </w:pPr>
                        <w:r>
                          <w:rPr>
                            <w:rFonts w:hint="eastAsia" w:ascii="幼圆" w:eastAsia="幼圆"/>
                            <w:sz w:val="96"/>
                          </w:rPr>
                          <w:t>未来的路就在脚下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幼圆">
    <w:altName w:val="宋体-简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微软雅黑 Light">
    <w:altName w:val="汉仪中黑KW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方正清刻本悦宋简体">
    <w:altName w:val="汉仪书宋二KW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45FE18"/>
    <w:multiLevelType w:val="singleLevel"/>
    <w:tmpl w:val="9A45FE1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bordersDoNotSurroundHeader w:val="1"/>
  <w:bordersDoNotSurroundFooter w:val="1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DBFF42B1"/>
    <w:rsid w:val="00432F20"/>
    <w:rsid w:val="00494F2B"/>
    <w:rsid w:val="00905978"/>
    <w:rsid w:val="00B30C12"/>
    <w:rsid w:val="00B47DCE"/>
    <w:rsid w:val="00B50C68"/>
    <w:rsid w:val="00BC1CBA"/>
    <w:rsid w:val="00C30743"/>
    <w:rsid w:val="00C44AA2"/>
    <w:rsid w:val="00D636EC"/>
    <w:rsid w:val="00EA6C7B"/>
    <w:rsid w:val="00F5395F"/>
    <w:rsid w:val="00FA49A5"/>
    <w:rsid w:val="540E133D"/>
    <w:rsid w:val="DBFF42B1"/>
    <w:rsid w:val="F9FFDB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mrsunnylee/Library/Containers/com.kingsoft.wpsoffice.mac/Data/.kingsoft/office6/templates/download/57c9724e-ec2f-4b4f-91ec-248df7e0c1e1/&#22823;&#23398;&#29983;&#36890;&#29992;&#32844;&#19994;&#29983;&#28079;&#35268;&#21010;&#20070;.doc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大学生通用职业生涯规划书.doc.docx</Template>
  <Pages>10</Pages>
  <Words>0</Words>
  <Characters>0</Characters>
  <Lines>1</Lines>
  <Paragraphs>1</Paragraphs>
  <TotalTime>14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2022-11-13T05:46:00Z</dcterms:created>
  <dc:creator>Sunny木子先生</dc:creator>
  <cp:lastModifiedBy>Sunny木子先生</cp:lastModifiedBy>
  <dcterms:modified xsi:type="dcterms:W3CDTF">2022-11-12T22:15:32Z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KSOTemplateUUID">
    <vt:lpwstr>v1.0_library_D0UFUCBWRvGxOt+0yPcCfA==</vt:lpwstr>
  </property>
  <property fmtid="{D5CDD505-2E9C-101B-9397-08002B2CF9AE}" pid="4" name="ICV">
    <vt:lpwstr>A1F7AFC74B51F4D6AAA36F639EF5673A</vt:lpwstr>
  </property>
</Properties>
</file>